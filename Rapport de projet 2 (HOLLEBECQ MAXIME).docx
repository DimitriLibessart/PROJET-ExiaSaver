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4B7" w:rsidP="002B44B7" w:rsidRDefault="002B44B7" w14:paraId="385CEF9D" w14:textId="77777777">
      <w:pPr>
        <w:jc w:val="center"/>
      </w:pPr>
    </w:p>
    <w:p w:rsidRPr="00A02118" w:rsidR="00A02118" w:rsidP="2B3BB9E3" w:rsidRDefault="00A02118" w14:paraId="519829A1" w14:textId="77777777">
      <w:pPr>
        <w:pStyle w:val="Citationintense"/>
        <w:rPr>
          <w:color w:val="FF0000"/>
          <w:sz w:val="40"/>
          <w:szCs w:val="40"/>
          <w:u w:val="single"/>
        </w:rPr>
      </w:pPr>
      <w:r w:rsidRPr="2B3BB9E3" w:rsidR="2B3BB9E3">
        <w:rPr>
          <w:color w:val="FF0000"/>
          <w:sz w:val="40"/>
          <w:szCs w:val="40"/>
          <w:u w:val="single"/>
        </w:rPr>
        <w:t xml:space="preserve">Projet </w:t>
      </w:r>
      <w:proofErr w:type="spellStart"/>
      <w:r w:rsidRPr="2B3BB9E3" w:rsidR="2B3BB9E3">
        <w:rPr>
          <w:color w:val="FF0000"/>
          <w:sz w:val="40"/>
          <w:szCs w:val="40"/>
          <w:u w:val="single"/>
        </w:rPr>
        <w:t>Exia</w:t>
      </w:r>
      <w:proofErr w:type="spellEnd"/>
      <w:r w:rsidRPr="2B3BB9E3" w:rsidR="2B3BB9E3">
        <w:rPr>
          <w:color w:val="FF0000"/>
          <w:sz w:val="40"/>
          <w:szCs w:val="40"/>
          <w:u w:val="single"/>
        </w:rPr>
        <w:t xml:space="preserve"> </w:t>
      </w:r>
      <w:proofErr w:type="spellStart"/>
      <w:r w:rsidRPr="2B3BB9E3" w:rsidR="2B3BB9E3">
        <w:rPr>
          <w:color w:val="FF0000"/>
          <w:sz w:val="40"/>
          <w:szCs w:val="40"/>
          <w:u w:val="single"/>
        </w:rPr>
        <w:t>Saver</w:t>
      </w:r>
      <w:proofErr w:type="spellEnd"/>
    </w:p>
    <w:p w:rsidRPr="00A02118" w:rsidR="00A02118" w:rsidP="2D567029" w:rsidRDefault="00A02118" w14:paraId="5581F4FB" w14:textId="77777777" w14:noSpellErr="1">
      <w:pPr>
        <w:pStyle w:val="Paragraphedeliste"/>
        <w:numPr>
          <w:ilvl w:val="0"/>
          <w:numId w:val="30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>Objectifs :</w:t>
      </w:r>
      <w:r w:rsidRPr="2D567029" w:rsidR="2D567029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A02118" w:rsidR="00A02118" w:rsidP="2B3BB9E3" w:rsidRDefault="00A02118" w14:paraId="75A025CF" w14:textId="77777777">
      <w:pPr>
        <w:pStyle w:val="Paragraphedeliste"/>
        <w:numPr>
          <w:ilvl w:val="0"/>
          <w:numId w:val="29"/>
        </w:numPr>
        <w:spacing w:after="160" w:line="259" w:lineRule="auto"/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 xml:space="preserve">Créer des </w:t>
      </w:r>
      <w:proofErr w:type="spellStart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screens</w:t>
      </w:r>
      <w:proofErr w:type="spellEnd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 xml:space="preserve"> </w:t>
      </w:r>
      <w:proofErr w:type="spellStart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saver</w:t>
      </w:r>
      <w:proofErr w:type="spellEnd"/>
    </w:p>
    <w:p w:rsidRPr="00A02118" w:rsidR="00A02118" w:rsidP="2B3BB9E3" w:rsidRDefault="00A02118" w14:paraId="481DB448" w14:textId="0CF19EDA">
      <w:pPr>
        <w:pStyle w:val="Paragraphedeliste"/>
        <w:numPr>
          <w:ilvl w:val="0"/>
          <w:numId w:val="29"/>
        </w:numPr>
        <w:spacing w:after="160" w:line="259" w:lineRule="auto"/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 xml:space="preserve">Créer un exécutable d’un programme appelé « Un joli </w:t>
      </w:r>
      <w:proofErr w:type="spellStart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term</w:t>
      </w:r>
      <w:proofErr w:type="spellEnd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 xml:space="preserve"> </w:t>
      </w:r>
      <w:proofErr w:type="spellStart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saver</w:t>
      </w:r>
      <w:proofErr w:type="spellEnd"/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 » lancé depuis une ligne de commande d’un terminal GNU/LINUX.</w:t>
      </w:r>
    </w:p>
    <w:p w:rsidR="00A02118" w:rsidP="00A02118" w:rsidRDefault="00A02118" w14:paraId="01C6BBDA" w14:textId="77777777">
      <w:pPr>
        <w:pStyle w:val="Paragraphedeliste"/>
        <w:spacing w:after="160" w:line="259" w:lineRule="auto"/>
        <w:rPr>
          <w:rStyle w:val="Rfrenceintense"/>
          <w:rFonts w:ascii="Arial" w:hAnsi="Arial" w:cs="Arial"/>
          <w:i/>
          <w:color w:val="000000" w:themeColor="text1"/>
          <w:sz w:val="24"/>
          <w:szCs w:val="24"/>
        </w:rPr>
      </w:pPr>
    </w:p>
    <w:p w:rsidRPr="00A02118" w:rsidR="00A02118" w:rsidP="00A02118" w:rsidRDefault="00A02118" w14:paraId="673B059A" w14:textId="77777777">
      <w:pPr>
        <w:pStyle w:val="Paragraphedeliste"/>
        <w:spacing w:after="160" w:line="259" w:lineRule="auto"/>
        <w:rPr>
          <w:rStyle w:val="Rfrenceintense"/>
          <w:rFonts w:ascii="Arial" w:hAnsi="Arial" w:cs="Arial"/>
          <w:i/>
          <w:color w:val="000000" w:themeColor="text1"/>
          <w:sz w:val="24"/>
          <w:szCs w:val="24"/>
        </w:rPr>
      </w:pPr>
    </w:p>
    <w:p w:rsidRPr="00A02118" w:rsidR="00A02118" w:rsidP="2B3BB9E3" w:rsidRDefault="00A02118" w14:paraId="1915FB3A" w14:textId="5CFC4805">
      <w:pPr>
        <w:pStyle w:val="Paragraphedeliste"/>
        <w:numPr>
          <w:ilvl w:val="0"/>
          <w:numId w:val="30"/>
        </w:numPr>
        <w:spacing w:after="160" w:line="259" w:lineRule="auto"/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</w:pPr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>appel d’offre</w:t>
      </w:r>
      <w:r w:rsidRPr="2B3BB9E3" w:rsidR="2B3BB9E3">
        <w:rPr>
          <w:rStyle w:val="Rfrenceintense"/>
          <w:rFonts w:ascii="Arial" w:hAnsi="Arial" w:eastAsia="Arial" w:cs="Arial"/>
          <w:i w:val="1"/>
          <w:iCs w:val="1"/>
          <w:color w:val="000000" w:themeColor="text1" w:themeTint="FF" w:themeShade="FF"/>
          <w:sz w:val="24"/>
          <w:szCs w:val="24"/>
          <w:u w:val="single"/>
        </w:rPr>
        <w:t> </w:t>
      </w:r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 xml:space="preserve">: Effectuer un </w:t>
      </w:r>
      <w:proofErr w:type="spellStart"/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>term</w:t>
      </w:r>
      <w:proofErr w:type="spellEnd"/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 xml:space="preserve"> </w:t>
      </w:r>
      <w:proofErr w:type="spellStart"/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>saver</w:t>
      </w:r>
      <w:proofErr w:type="spellEnd"/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 xml:space="preserve"> (</w:t>
      </w:r>
      <w:proofErr w:type="spellStart"/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>ecran</w:t>
      </w:r>
      <w:proofErr w:type="spellEnd"/>
      <w:r w:rsidRPr="2B3BB9E3" w:rsidR="2B3BB9E3"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  <w:t xml:space="preserve"> de veille)</w:t>
      </w:r>
    </w:p>
    <w:p w:rsidRPr="00A02118" w:rsidR="00A02118" w:rsidP="2D567029" w:rsidRDefault="00A02118" w14:paraId="5563DBE1" w14:textId="08C1EC38" w14:noSpellErr="1">
      <w:pPr>
        <w:pStyle w:val="Paragraphedeliste"/>
        <w:numPr>
          <w:ilvl w:val="0"/>
          <w:numId w:val="29"/>
        </w:numPr>
        <w:spacing w:after="160" w:line="259" w:lineRule="auto"/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statique</w:t>
      </w:r>
    </w:p>
    <w:p w:rsidRPr="00A02118" w:rsidR="00A02118" w:rsidP="2D567029" w:rsidRDefault="00A02118" w14:paraId="3CF13352" w14:textId="6A6ECF8B" w14:noSpellErr="1">
      <w:pPr>
        <w:pStyle w:val="Paragraphedeliste"/>
        <w:numPr>
          <w:ilvl w:val="0"/>
          <w:numId w:val="29"/>
        </w:numPr>
        <w:spacing w:after="160" w:line="259" w:lineRule="auto"/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dynamique</w:t>
      </w:r>
    </w:p>
    <w:p w:rsidRPr="00A02118" w:rsidR="00A02118" w:rsidP="2D567029" w:rsidRDefault="00A02118" w14:paraId="381CEA7A" w14:textId="69749255" w14:noSpellErr="1">
      <w:pPr>
        <w:pStyle w:val="Paragraphedeliste"/>
        <w:numPr>
          <w:ilvl w:val="0"/>
          <w:numId w:val="29"/>
        </w:numPr>
        <w:spacing w:after="160" w:line="259" w:lineRule="auto"/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i w:val="1"/>
          <w:iCs w:val="1"/>
          <w:color w:val="0070C0"/>
          <w:sz w:val="24"/>
          <w:szCs w:val="24"/>
        </w:rPr>
        <w:t>interactif</w:t>
      </w:r>
    </w:p>
    <w:p w:rsidRPr="00AD7783" w:rsidR="00A02118" w:rsidP="2B3BB9E3" w:rsidRDefault="00AD7783" w14:paraId="381EC762" w14:textId="4F60D5A0">
      <w:pPr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l’idéal est de pouvoir faire un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term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saver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dynamique et un autre interactif</w:t>
      </w:r>
    </w:p>
    <w:p w:rsidR="2D567029" w:rsidP="2D567029" w:rsidRDefault="2D567029" w14:paraId="63B621D0" w14:textId="76E07887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D567029" w:rsidRDefault="2D567029" w14:paraId="06B4769E" w14:textId="60452935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B3BB9E3" w:rsidRDefault="2D567029" w14:paraId="0175BF2D" w14:textId="0C1FD74E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T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er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mSaver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statique :</w:t>
      </w:r>
    </w:p>
    <w:p w:rsidR="2D567029" w:rsidP="2D567029" w:rsidRDefault="2D567029" w14:noSpellErr="1" w14:paraId="2343E1E8" w14:textId="1B0CFBCB">
      <w:pPr>
        <w:pStyle w:val="Paragraphedeliste"/>
        <w:numPr>
          <w:ilvl w:val="0"/>
          <w:numId w:val="31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fficher le contenu d'un fichier (dessin et format prédéfini)</w:t>
      </w:r>
    </w:p>
    <w:p w:rsidR="2D567029" w:rsidP="2D567029" w:rsidRDefault="2D567029" w14:noSpellErr="1" w14:paraId="2F998B80" w14:textId="46C4922D">
      <w:pPr>
        <w:pStyle w:val="Paragraphedeliste"/>
        <w:numPr>
          <w:ilvl w:val="0"/>
          <w:numId w:val="31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ffichage centré sur la taille de la console (24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X80)</w:t>
      </w:r>
    </w:p>
    <w:p w:rsidR="2D567029" w:rsidP="2D567029" w:rsidRDefault="2D567029" w14:noSpellErr="1" w14:paraId="66176BE0" w14:textId="5FCEB4FC">
      <w:pPr>
        <w:pStyle w:val="Paragraphedeliste"/>
        <w:numPr>
          <w:ilvl w:val="0"/>
          <w:numId w:val="31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G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rille millimétrée par obligatoire </w:t>
      </w:r>
    </w:p>
    <w:p w:rsidR="2D567029" w:rsidP="2B3BB9E3" w:rsidRDefault="2D567029" w14:paraId="3A624BFA" w14:textId="12809D37">
      <w:pPr>
        <w:pStyle w:val="Paragraphedeliste"/>
        <w:numPr>
          <w:ilvl w:val="0"/>
          <w:numId w:val="31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resenter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des test important </w:t>
      </w:r>
    </w:p>
    <w:p w:rsidR="2D567029" w:rsidP="2B3BB9E3" w:rsidRDefault="2D567029" w14:paraId="2A224671" w14:textId="1B83E294">
      <w:pPr>
        <w:pStyle w:val="Paragraphedeliste"/>
        <w:numPr>
          <w:ilvl w:val="0"/>
          <w:numId w:val="31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E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cran de veille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perma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sauf si l'utilisateur utilise n'importe quelle touche du clavier 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</w:p>
    <w:p w:rsidR="2D567029" w:rsidP="2D567029" w:rsidRDefault="2D567029" w14:paraId="03AC1786" w14:textId="009C2F9B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B3BB9E3" w:rsidRDefault="2D567029" w14:paraId="1A813C2D" w14:textId="7F670E43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TermSaver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dynamique : </w:t>
      </w:r>
    </w:p>
    <w:p w:rsidR="2D567029" w:rsidP="2D567029" w:rsidRDefault="2D567029" w14:noSpellErr="1" w14:paraId="5F9B3D28" w14:textId="088FAB19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ffic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h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er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une info</w:t>
      </w:r>
    </w:p>
    <w:p w:rsidR="2D567029" w:rsidP="2D567029" w:rsidRDefault="2D567029" w14:noSpellErr="1" w14:paraId="2B3BC8A7" w14:textId="7D956F23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MAJ de l'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info automatiquement (pas d'intervention de l'utilisateur)</w:t>
      </w:r>
    </w:p>
    <w:p w:rsidR="2D567029" w:rsidP="2D567029" w:rsidRDefault="2D567029" w14:noSpellErr="1" w14:paraId="42B9EA66" w14:textId="08AAC218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B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ut : afficher l'heure actuelle  -&gt; "HH:MM:SS"  -&gt; HH (de 0 à 23)  MM/SS (de 0 à 59) </w:t>
      </w:r>
    </w:p>
    <w:p w:rsidR="2D567029" w:rsidP="2D567029" w:rsidRDefault="2D567029" w14:noSpellErr="1" w14:paraId="42C99E3D" w14:textId="574C89C8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F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aire apparaitre un message en 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  <w:u w:val="single"/>
        </w:rPr>
        <w:t>bas de la console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:"cet écran sera actualisé dans quelques secondes"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</w:p>
    <w:p w:rsidR="2D567029" w:rsidP="2D567029" w:rsidRDefault="2D567029" w14:noSpellErr="1" w14:paraId="72A7BA27" w14:textId="3880724F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fficher un point "." toute les secondes sur la même ligne .-&gt;  Sans effacer l'heure (heure différent du compteur) -&gt; pas de ligne supplémentaire </w:t>
      </w:r>
    </w:p>
    <w:p w:rsidR="2D567029" w:rsidP="2D567029" w:rsidRDefault="2D567029" w14:noSpellErr="1" w14:paraId="31138099" w14:textId="226FD0C1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Réafficher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la nouvelle heure courante au bout de N secondes ( N -&gt; 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paramétrable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)</w:t>
      </w:r>
    </w:p>
    <w:p w:rsidR="2D567029" w:rsidP="2B3BB9E3" w:rsidRDefault="2D567029" w14:paraId="56C865A7" w14:textId="10AA3D7C">
      <w:pPr>
        <w:pStyle w:val="Paragraphedeliste"/>
        <w:numPr>
          <w:ilvl w:val="0"/>
          <w:numId w:val="32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endre la main au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shell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si on tue le processus (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Ctrl^C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)</w:t>
      </w:r>
    </w:p>
    <w:p w:rsidR="2D567029" w:rsidP="2D567029" w:rsidRDefault="2D567029" w14:paraId="1DA0D1D1" w14:textId="7B2102E2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B3BB9E3" w:rsidRDefault="2D567029" w14:paraId="3A056E0A" w14:textId="78E89F6B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T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er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mSaver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interactif : </w:t>
      </w:r>
    </w:p>
    <w:p w:rsidR="2D567029" w:rsidP="2B3BB9E3" w:rsidRDefault="2D567029" w14:paraId="03FDB0D2" w14:textId="3CBE3253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ffichage initial -&gt;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termsaver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demande une action (clavier)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à l'utilisateur </w:t>
      </w:r>
    </w:p>
    <w:p w:rsidR="2D567029" w:rsidP="2D567029" w:rsidRDefault="2D567029" w14:noSpellErr="1" w14:paraId="3A1D1B06" w14:textId="4E4CFEB8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ction -&gt; change l'affichage </w:t>
      </w:r>
    </w:p>
    <w:p w:rsidR="2D567029" w:rsidP="2D567029" w:rsidRDefault="2D567029" w14:noSpellErr="1" w14:paraId="25FBFF45" w14:textId="07C85B81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eprésenter un avion et le faire voler </w:t>
      </w:r>
    </w:p>
    <w:p w:rsidR="2D567029" w:rsidP="2D567029" w:rsidRDefault="2D567029" w14:noSpellErr="1" w14:paraId="0C32A17C" w14:textId="333910DC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vion -&gt; 4 positions   (taille 5x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6 ,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6x5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) ou 6x6 pour simplifier (ca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rré)</w:t>
      </w:r>
    </w:p>
    <w:p w:rsidR="2D567029" w:rsidP="2D567029" w:rsidRDefault="2D567029" w14:noSpellErr="1" w14:paraId="555CD7D4" w14:textId="573063EB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S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tocker les position dans un fichier PBM (fichiers graphiques) &lt;- a charger au démarrage de l'écran de veille </w:t>
      </w:r>
    </w:p>
    <w:p w:rsidR="2D567029" w:rsidP="2B3BB9E3" w:rsidRDefault="2D567029" w14:paraId="58EC070F" w14:textId="55F26CAE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vion se déplace selon les commandes utilisateurs (HBDG ,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fléches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, chiffres 1234)</w:t>
      </w:r>
    </w:p>
    <w:p w:rsidR="2D567029" w:rsidP="2B3BB9E3" w:rsidRDefault="2D567029" w14:paraId="67850859" w14:textId="6AA50E22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E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space aérien = 80X23 (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derniere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ligne pour la saisie de commande) </w:t>
      </w:r>
    </w:p>
    <w:p w:rsidR="2D567029" w:rsidP="2D567029" w:rsidRDefault="2D567029" w14:noSpellErr="1" w14:paraId="0457BF37" w14:textId="1B23867B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C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ondition : si l'avion dépasse l'extrémité -&gt; sort par le côté opposé progressivement </w:t>
      </w:r>
    </w:p>
    <w:p w:rsidR="2D567029" w:rsidP="2D567029" w:rsidRDefault="2D567029" w14:noSpellErr="1" w14:paraId="77AA5FB7" w14:textId="0AF1A035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L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'avion pivote sur le point central (3,3) </w:t>
      </w:r>
    </w:p>
    <w:p w:rsidR="2D567029" w:rsidP="2B3BB9E3" w:rsidRDefault="2D567029" w14:paraId="4AFF5D72" w14:textId="0799158D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osition initiale :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paramétre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de l'écran </w:t>
      </w:r>
    </w:p>
    <w:p w:rsidR="2D567029" w:rsidP="2D567029" w:rsidRDefault="2D567029" w14:noSpellErr="1" w14:paraId="16AE8BED" w14:textId="16B63DC4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D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irection / sens -&gt; aléatoire a 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chaque démarrage . </w:t>
      </w:r>
    </w:p>
    <w:p w:rsidR="2D567029" w:rsidP="2B3BB9E3" w:rsidRDefault="2D567029" w14:paraId="373BC89F" w14:textId="2E913D9C">
      <w:pPr>
        <w:pStyle w:val="Paragraphedeliste"/>
        <w:numPr>
          <w:ilvl w:val="0"/>
          <w:numId w:val="33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S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ortie de l'écran -&gt;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caractére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prédéterminé</w:t>
      </w:r>
    </w:p>
    <w:p w:rsidR="2D567029" w:rsidP="2D567029" w:rsidRDefault="2D567029" w14:paraId="5C421822" w14:textId="1FE8B9B8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B3BB9E3" w:rsidRDefault="2D567029" w14:paraId="75D7308F" w14:textId="3191FEC1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É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crant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de veille : </w:t>
      </w:r>
    </w:p>
    <w:p w:rsidR="2D567029" w:rsidP="2B3BB9E3" w:rsidRDefault="2D567029" w14:paraId="3E35E152" w14:textId="3F9E4918">
      <w:pPr>
        <w:pStyle w:val="Paragraphedeliste"/>
        <w:numPr>
          <w:ilvl w:val="0"/>
          <w:numId w:val="34"/>
        </w:numPr>
        <w:rPr>
          <w:rStyle w:val="Rfrenceintense"/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C</w:t>
      </w:r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hoix d'un écran de veille de façon automatique &lt;- créer un </w:t>
      </w:r>
      <w:proofErr w:type="spellStart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executable</w:t>
      </w:r>
      <w:proofErr w:type="spellEnd"/>
      <w:r w:rsidRPr="2B3BB9E3" w:rsidR="2B3BB9E3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"lanceur"</w:t>
      </w:r>
    </w:p>
    <w:p w:rsidR="2D567029" w:rsidP="2D567029" w:rsidRDefault="2D567029" w14:paraId="078827CF" w14:textId="11E3E498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D567029" w:rsidRDefault="2D567029" w14:paraId="3BA4F9B4" w14:textId="5482DBE0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D567029" w:rsidRDefault="2D567029" w14:paraId="7EBB483A" w14:textId="150CB48F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D567029" w:rsidRDefault="2D567029" w14:noSpellErr="1" w14:paraId="42CC7E1F" w14:textId="074DA4E5">
      <w:pPr>
        <w:pStyle w:val="Normal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>P</w:t>
      </w: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iste de solution : </w:t>
      </w:r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3401"/>
        <w:gridCol w:w="3401"/>
        <w:gridCol w:w="3401"/>
      </w:tblGrid>
      <w:tr w:rsidR="2D567029" w:rsidTr="2B3BB9E3" w14:paraId="1E0D1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1" w:type="dxa"/>
            <w:tcMar/>
          </w:tcPr>
          <w:p w:rsidR="2D567029" w:rsidP="2D567029" w:rsidRDefault="2D567029" w14:noSpellErr="1" w14:paraId="7C6A1804" w14:textId="52BD7DD5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tatique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1" w:type="dxa"/>
            <w:tcMar/>
          </w:tcPr>
          <w:p w:rsidR="2D567029" w:rsidP="2D567029" w:rsidRDefault="2D567029" w14:noSpellErr="1" w14:paraId="763DCB5D" w14:textId="0F5D7C1C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</w:t>
            </w: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ynamique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1" w:type="dxa"/>
            <w:tcMar/>
          </w:tcPr>
          <w:p w:rsidR="2D567029" w:rsidP="2D567029" w:rsidRDefault="2D567029" w14:noSpellErr="1" w14:paraId="252CC8B4" w14:textId="3C01E24D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I</w:t>
            </w: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nteractif</w:t>
            </w:r>
          </w:p>
        </w:tc>
      </w:tr>
      <w:tr w:rsidR="2D567029" w:rsidTr="2B3BB9E3" w14:paraId="6777A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1" w:type="dxa"/>
            <w:tcMar/>
          </w:tcPr>
          <w:p w:rsidR="2D567029" w:rsidP="2D567029" w:rsidRDefault="2D567029" w14:noSpellErr="1" w14:paraId="1935DA38" w14:textId="169433BC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 fichier par dessin (PBM)</w:t>
            </w:r>
          </w:p>
          <w:p w:rsidR="2D567029" w:rsidP="2D567029" w:rsidRDefault="2D567029" w14:noSpellErr="1" w14:paraId="77BC5BA7" w14:textId="04A70250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</w:t>
            </w:r>
            <w:r w:rsidRPr="2D567029" w:rsidR="2D567029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ichier contenu dans le répertoire "veille"</w:t>
            </w:r>
          </w:p>
          <w:p w:rsidR="2D567029" w:rsidP="2D567029" w:rsidRDefault="2D567029" w14:paraId="36CF3CAC" w14:textId="14C79F03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2E94A528" w14:textId="75576C57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ode : </w:t>
            </w:r>
            <w:proofErr w:type="spellStart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random</w:t>
            </w:r>
            <w:proofErr w:type="spellEnd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et </w:t>
            </w:r>
            <w:proofErr w:type="spellStart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execut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ion</w:t>
            </w:r>
            <w:proofErr w:type="spellEnd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  <w:p w:rsidR="2D567029" w:rsidP="2B3BB9E3" w:rsidRDefault="2D567029" w14:paraId="778E3D08" w14:noSpellErr="1" w14:textId="7137D89C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ommande de sortie 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(touche clavier)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1" w:type="dxa"/>
            <w:tcMar/>
          </w:tcPr>
          <w:p w:rsidR="2D567029" w:rsidP="2B3BB9E3" w:rsidRDefault="2D567029" w14:noSpellErr="1" w14:paraId="74C5CD0B" w14:textId="480BC5C7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 PBM par chiffre 0 à 9 + ":"</w:t>
            </w:r>
          </w:p>
          <w:p w:rsidR="2D567029" w:rsidP="2B3BB9E3" w:rsidRDefault="2D567029" w14:noSpellErr="1" w14:paraId="799AAC66" w14:textId="1407EE73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3F964D3E" w14:textId="2F68752D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ode : </w:t>
            </w:r>
          </w:p>
          <w:p w:rsidR="2D567029" w:rsidP="2B3BB9E3" w:rsidRDefault="2D567029" w14:noSpellErr="1" w14:paraId="2F0707D4" w14:textId="6583CB53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L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es points (limites . Delay . ) -&gt; boucle tant que + message en bas </w:t>
            </w:r>
          </w:p>
          <w:p w:rsidR="2D567029" w:rsidP="2B3BB9E3" w:rsidRDefault="2D567029" w14:paraId="690B96B8" w14:textId="582FCB39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3DE06983" w14:textId="27529751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aire des appel (fichiers)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au PBM dans le code et centrée </w:t>
            </w:r>
          </w:p>
          <w:p w:rsidR="2D567029" w:rsidP="2B3BB9E3" w:rsidRDefault="2D567029" w14:paraId="22EFCE88" w14:textId="6D1D6BC0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2C7738BA" w14:textId="68E6B0F3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ctualiser l'heure tout les N point </w:t>
            </w:r>
          </w:p>
          <w:p w:rsidR="2D567029" w:rsidP="2B3BB9E3" w:rsidRDefault="2D567029" w14:noSpellErr="1" w14:paraId="5D305D09" w14:textId="41C82FB6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6B594364" w14:textId="18D79D53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"" retour au </w:t>
            </w:r>
            <w:proofErr w:type="spellStart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shell</w:t>
            </w:r>
            <w:proofErr w:type="spellEnd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" (automatique lorsqu'on </w:t>
            </w:r>
            <w:proofErr w:type="spellStart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ctrl+C</w:t>
            </w:r>
            <w:proofErr w:type="spellEnd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???) </w:t>
            </w:r>
          </w:p>
          <w:p w:rsidR="2D567029" w:rsidP="2B3BB9E3" w:rsidRDefault="2D567029" w14:paraId="4118B4A7" w14:textId="385B630F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38F08D4F" w14:textId="67C2D756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4DFC5A71" w14:textId="43F41727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2754FCF5" w14:noSpellErr="1" w14:textId="2C58CB0D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01" w:type="dxa"/>
            <w:tcMar/>
          </w:tcPr>
          <w:p w:rsidR="2D567029" w:rsidP="2B3BB9E3" w:rsidRDefault="2D567029" w14:noSpellErr="1" w14:paraId="0853692B" w14:textId="178A6BB8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Dim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ension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avion : 6x6</w:t>
            </w:r>
          </w:p>
          <w:p w:rsidR="2D567029" w:rsidP="2B3BB9E3" w:rsidRDefault="2D567029" w14:noSpellErr="1" w14:paraId="455B2455" w14:textId="5B4A659D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6A6D210E" w14:textId="3213D317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aille de la </w:t>
            </w:r>
            <w:proofErr w:type="spellStart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map</w:t>
            </w:r>
            <w:proofErr w:type="spellEnd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: 80x23-&gt; 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PBM ? </w:t>
            </w:r>
          </w:p>
          <w:p w:rsidR="2D567029" w:rsidP="2B3BB9E3" w:rsidRDefault="2D567029" w14:paraId="5A36C796" w14:textId="5597AD23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0A175ED6" w14:textId="10EEC31D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479F1B34" w14:textId="570DED28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4 PBM : 1 par orientation </w:t>
            </w:r>
          </w:p>
          <w:p w:rsidR="2D567029" w:rsidP="2B3BB9E3" w:rsidRDefault="2D567029" w14:noSpellErr="1" w14:paraId="0266A7F8" w14:textId="1B4E3261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hangement de PBM selon la touche utilisée -&gt; If </w:t>
            </w:r>
          </w:p>
          <w:p w:rsidR="2D567029" w:rsidP="2B3BB9E3" w:rsidRDefault="2D567029" w14:noSpellErr="1" w14:paraId="728139B4" w14:textId="7D88CD77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32510E74" w14:textId="6D24D8E9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noSpellErr="1" w14:paraId="57C2A501" w14:textId="49598945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L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imite : si dépassée retour a l'opposée </w:t>
            </w:r>
          </w:p>
          <w:p w:rsidR="2D567029" w:rsidP="2B3BB9E3" w:rsidRDefault="2D567029" w14:noSpellErr="1" w14:paraId="48CEE572" w14:textId="52ABFE22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  <w:p w:rsidR="2D567029" w:rsidP="2B3BB9E3" w:rsidRDefault="2D567029" w14:paraId="2B2A57A9" w14:textId="0EA0FF4E">
            <w:pPr>
              <w:pStyle w:val="Normal"/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oordonéee</w:t>
            </w:r>
            <w:proofErr w:type="spellEnd"/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avec PBM , on délimite l'avion (6x6) et on </w:t>
            </w:r>
            <w:r w:rsidRPr="2B3BB9E3" w:rsidR="2B3BB9E3">
              <w:rPr>
                <w:rStyle w:val="Rfrenceintense"/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attribue +1/-1 au coordonnée</w:t>
            </w:r>
          </w:p>
        </w:tc>
      </w:tr>
    </w:tbl>
    <w:p w:rsidR="2D567029" w:rsidP="2D567029" w:rsidRDefault="2D567029" w14:paraId="0A6F76DF" w14:textId="78B6D659">
      <w:pPr>
        <w:pStyle w:val="Normal"/>
        <w:ind w:left="0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</w:p>
    <w:p w:rsidR="2D567029" w:rsidP="2D567029" w:rsidRDefault="2D567029" w14:paraId="31F57EA9" w14:textId="714A1533">
      <w:pPr>
        <w:pStyle w:val="Normal"/>
        <w:ind w:left="0"/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</w:pPr>
      <w:r w:rsidRPr="2D567029" w:rsidR="2D567029">
        <w:rPr>
          <w:rStyle w:val="Rfrenceintense"/>
          <w:rFonts w:ascii="Arial" w:hAnsi="Arial" w:eastAsia="Arial" w:cs="Arial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</w:p>
    <w:sectPr w:rsidRPr="00A02118" w:rsidR="00A02118" w:rsidSect="00C4283E">
      <w:headerReference w:type="even" r:id="rId8"/>
      <w:headerReference w:type="default" r:id="rId9"/>
      <w:footerReference w:type="default" r:id="rId10"/>
      <w:headerReference w:type="first" r:id="rId11"/>
      <w:pgSz w:w="11906" w:h="16838" w:orient="portrait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801" w:rsidRDefault="00695801" w14:paraId="2193F4A3" w14:textId="77777777">
      <w:r>
        <w:separator/>
      </w:r>
    </w:p>
  </w:endnote>
  <w:endnote w:type="continuationSeparator" w:id="0">
    <w:p w:rsidR="00695801" w:rsidRDefault="00695801" w14:paraId="1F08C81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sdt>
    <w:sdtPr>
      <w:id w:val="-539904014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Pr="00671AAC" w:rsidR="0003564B" w:rsidP="0003564B" w:rsidRDefault="0003564B" w14:paraId="70F6EF5C" w14:textId="77777777">
        <w:pPr>
          <w:pStyle w:val="Pieddepage"/>
          <w:jc w:val="right"/>
        </w:pPr>
        <w:r>
          <w:rPr>
            <w:noProof/>
          </w:rPr>
          <w:drawing>
            <wp:anchor distT="0" distB="0" distL="114300" distR="114300" simplePos="0" relativeHeight="251710464" behindDoc="1" locked="0" layoutInCell="1" allowOverlap="1" wp14:anchorId="63E60680" wp14:editId="0A944315">
              <wp:simplePos x="0" y="0"/>
              <wp:positionH relativeFrom="page">
                <wp:posOffset>0</wp:posOffset>
              </wp:positionH>
              <wp:positionV relativeFrom="paragraph">
                <wp:posOffset>-287655</wp:posOffset>
              </wp:positionV>
              <wp:extent cx="6477000" cy="1228725"/>
              <wp:effectExtent l="0" t="0" r="0" b="9525"/>
              <wp:wrapNone/>
              <wp:docPr id="44" name="Imag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77000" cy="1228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tbl>
        <w:tblPr>
          <w:tblStyle w:val="Grilledutableau"/>
          <w:tblW w:w="0" w:type="auto"/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ook w:val="01E0" w:firstRow="1" w:lastRow="1" w:firstColumn="1" w:lastColumn="1" w:noHBand="0" w:noVBand="0"/>
        </w:tblPr>
        <w:tblGrid>
          <w:gridCol w:w="2151"/>
          <w:gridCol w:w="6075"/>
          <w:gridCol w:w="1412"/>
        </w:tblGrid>
        <w:tr w:rsidRPr="00671AAC" w:rsidR="0003564B" w:rsidTr="2D567029" w14:paraId="7683363C" w14:textId="77777777">
          <w:tc>
            <w:tcPr>
              <w:tcW w:w="2151" w:type="dxa"/>
              <w:tcBorders>
                <w:top w:val="single" w:color="auto" w:sz="4" w:space="0"/>
              </w:tcBorders>
              <w:tcMar/>
            </w:tcPr>
            <w:p w:rsidRPr="00671AAC" w:rsidR="0003564B" w:rsidP="0003564B" w:rsidRDefault="0003564B" w14:paraId="4C499D39" w14:textId="57484310">
              <w:pPr>
                <w:pStyle w:val="Pieddepage"/>
                <w:rPr>
                  <w:rFonts w:cs="Arial" w:asciiTheme="minorHAnsi" w:hAnsiTheme="minorHAnsi"/>
                  <w:sz w:val="16"/>
                  <w:szCs w:val="16"/>
                </w:rPr>
              </w:pPr>
              <w:r w:rsidRPr="00671AAC">
                <w:rPr>
                  <w:rFonts w:cstheme="minorBidi"/>
                  <w:sz w:val="22"/>
                </w:rPr>
                <w:fldChar w:fldCharType="begin"/>
              </w:r>
              <w:r w:rsidRPr="00671AAC">
                <w:rPr>
                  <w:rFonts w:asciiTheme="minorHAnsi" w:hAnsiTheme="minorHAnsi"/>
                </w:rPr>
                <w:instrText xml:space="preserve"> DATE   \* MERGEFORMAT </w:instrText>
              </w:r>
              <w:r w:rsidRPr="00671AAC">
                <w:rPr>
                  <w:rFonts w:cstheme="minorBidi"/>
                  <w:sz w:val="22"/>
                </w:rPr>
                <w:fldChar w:fldCharType="separate"/>
              </w:r>
              <w:r w:rsidRPr="00AD7783" w:rsidR="00AD7783">
                <w:rPr>
                  <w:rFonts w:cs="Arial" w:asciiTheme="minorHAnsi" w:hAnsiTheme="minorHAnsi"/>
                  <w:noProof/>
                  <w:sz w:val="16"/>
                  <w:szCs w:val="16"/>
                </w:rPr>
                <w:t>07/12/2016</w:t>
              </w:r>
              <w:r w:rsidRPr="00671AAC">
                <w:rPr>
                  <w:rFonts w:cs="Arial"/>
                  <w:noProof/>
                  <w:sz w:val="16"/>
                  <w:szCs w:val="16"/>
                </w:rPr>
                <w:fldChar w:fldCharType="end"/>
              </w:r>
            </w:p>
          </w:tc>
          <w:tc>
            <w:tcPr>
              <w:tcW w:w="6075" w:type="dxa"/>
              <w:tcBorders>
                <w:top w:val="single" w:color="auto" w:sz="4" w:space="0"/>
              </w:tcBorders>
              <w:tcMar/>
            </w:tcPr>
            <w:p w:rsidRPr="00671AAC" w:rsidR="0003564B" w:rsidP="0003564B" w:rsidRDefault="0003564B" w14:paraId="3F2176D6" w14:textId="77777777">
              <w:pPr>
                <w:pStyle w:val="Pieddepage"/>
                <w:jc w:val="center"/>
                <w:rPr>
                  <w:rFonts w:asciiTheme="minorHAnsi" w:hAnsiTheme="minorHAnsi"/>
                </w:rPr>
              </w:pPr>
            </w:p>
          </w:tc>
          <w:tc>
            <w:tcPr>
              <w:tcW w:w="1412" w:type="dxa"/>
              <w:tcBorders>
                <w:top w:val="single" w:color="auto" w:sz="4" w:space="0"/>
              </w:tcBorders>
              <w:tcMar/>
            </w:tcPr>
            <w:p w:rsidRPr="00671AAC" w:rsidR="0003564B" w:rsidP="2D567029" w:rsidRDefault="0003564B" w14:paraId="01D8D580" w14:textId="73392C17" w14:noSpellErr="1">
              <w:pPr>
                <w:pStyle w:val="Pieddepage"/>
                <w:jc w:val="right"/>
                <w:rPr>
                  <w:rFonts w:ascii="Calibri,Arial" w:hAnsi="Calibri,Arial" w:eastAsia="Calibri,Arial" w:cs="Calibri,Arial" w:asciiTheme="minorAscii" w:hAnsiTheme="minorAscii" w:eastAsiaTheme="minorAscii" w:cstheme="minorAscii"/>
                </w:rPr>
              </w:pPr>
              <w:r w:rsidRPr="2D567029" w:rsid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</w:rPr>
                <w:t xml:space="preserve">Page </w:t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fldChar w:fldCharType="begin"/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instrText xml:space="preserve"> PAGE </w:instrText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fldChar w:fldCharType="separate"/>
              </w:r>
              <w:r w:rsidRPr="2D567029" w:rsid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t>1</w:t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fldChar w:fldCharType="end"/>
              </w:r>
              <w:r w:rsidRPr="2D567029" w:rsid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</w:rPr>
                <w:t xml:space="preserve"> sur </w:t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fldChar w:fldCharType="begin"/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instrText xml:space="preserve"> NUMPAGES </w:instrText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fldChar w:fldCharType="separate"/>
              </w:r>
              <w:r w:rsidRPr="2D567029" w:rsid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t>1</w:t>
              </w:r>
              <w:r w:rsidRPr="2D567029">
                <w:rPr>
                  <w:rFonts w:ascii="Calibri,Arial" w:hAnsi="Calibri,Arial" w:eastAsia="Calibri,Arial" w:cs="Calibri,Arial" w:asciiTheme="minorAscii" w:hAnsiTheme="minorAscii" w:eastAsiaTheme="minorAscii" w:cstheme="minorAscii"/>
                  <w:noProof/>
                </w:rPr>
                <w:fldChar w:fldCharType="end"/>
              </w:r>
            </w:p>
          </w:tc>
        </w:tr>
      </w:tbl>
    </w:sdtContent>
  </w:sdt>
  <w:p w:rsidR="0003564B" w:rsidRDefault="0003564B" w14:paraId="22C4987B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801" w:rsidRDefault="00695801" w14:paraId="61694656" w14:textId="77777777">
      <w:r>
        <w:separator/>
      </w:r>
    </w:p>
  </w:footnote>
  <w:footnote w:type="continuationSeparator" w:id="0">
    <w:p w:rsidR="00695801" w:rsidRDefault="00695801" w14:paraId="38C41D2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6F45" w:rsidRDefault="0056585D" w14:paraId="6872D829" w14:textId="77777777">
    <w:pPr>
      <w:pStyle w:val="En-tte"/>
    </w:pPr>
    <w:r>
      <w:rPr>
        <w:noProof/>
      </w:rPr>
      <w:pict w14:anchorId="18DB99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3491488" style="position:absolute;margin-left:0;margin-top:0;width:684.9pt;height:34.2pt;rotation:315;z-index:-251625472;mso-position-horizontal:center;mso-position-horizontal-relative:margin;mso-position-vertical:center;mso-position-vertical-relative:margin" o:spid="_x0000_s2053" o:allowincell="f" fillcolor="silver" stroked="f" type="#_x0000_t136">
          <v:fill opacity=".5"/>
          <v:textpath style="font-family:&quot;Arial&quot;;font-size:1pt" string="Propriété de l'Exia.Cesi. Tous droits réservé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a14="http://schemas.microsoft.com/office/mac/drawingml/2011/main" mc:Ignorable="w14 w15 w16se wp14">
  <w:p w:rsidR="0003564B" w:rsidP="0003564B" w:rsidRDefault="00387500" w14:paraId="2A119135" w14:textId="77777777">
    <w:pPr>
      <w:pStyle w:val="En-tte"/>
    </w:pPr>
    <w:r w:rsidRPr="00170EDC"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4AB2EA9" wp14:editId="6629F3F1">
              <wp:simplePos x="0" y="0"/>
              <wp:positionH relativeFrom="column">
                <wp:posOffset>516890</wp:posOffset>
              </wp:positionH>
              <wp:positionV relativeFrom="paragraph">
                <wp:posOffset>-145416</wp:posOffset>
              </wp:positionV>
              <wp:extent cx="4610100" cy="942975"/>
              <wp:effectExtent l="0" t="152400" r="0" b="142875"/>
              <wp:wrapNone/>
              <wp:docPr id="40" name="Zone de text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0100" cy="942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scene3d>
                        <a:camera prst="orthographicFront">
                          <a:rot lat="0" lon="0" rev="240000"/>
                        </a:camera>
                        <a:lightRig rig="threePt" dir="t"/>
                      </a:scene3d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B4F87" w:rsidP="00BD00F3" w:rsidRDefault="00A24039" w14:paraId="1B4CBBC4" w14:textId="2ACA04C1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4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44"/>
                              <w:lang w:val="en-US"/>
                            </w:rPr>
                            <w:t>Rapport de Projet 2</w:t>
                          </w:r>
                        </w:p>
                        <w:p w:rsidR="00A24039" w:rsidP="00BD00F3" w:rsidRDefault="00A24039" w14:paraId="5A6BA3E4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562069" w:rsidP="00BD00F3" w:rsidRDefault="00562069" w14:paraId="500D5338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431078" w:rsidP="00BD00F3" w:rsidRDefault="00431078" w14:paraId="3D12CB1B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7A0BA9" w:rsidP="00BD00F3" w:rsidRDefault="007A0BA9" w14:paraId="7206AA50" w14:textId="5457C3C5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7A0BA9" w:rsidP="00BD00F3" w:rsidRDefault="007A0BA9" w14:paraId="45FE355B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1D5AE1" w:rsidP="00BD00F3" w:rsidRDefault="001D5AE1" w14:paraId="1821F7F9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6B5701" w:rsidP="00BD00F3" w:rsidRDefault="006B5701" w14:paraId="5AE61C44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="002A2104" w:rsidP="00BD00F3" w:rsidRDefault="002A2104" w14:paraId="0E000C85" w14:textId="77777777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  <w:p w:rsidRPr="000B4F87" w:rsidR="00BD00F3" w:rsidP="00BD00F3" w:rsidRDefault="00BD00F3" w14:paraId="69CC0FD7" w14:textId="77777777">
                          <w:pPr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 w14:anchorId="74AB2EA9">
              <v:stroke joinstyle="miter"/>
              <v:path gradientshapeok="t" o:connecttype="rect"/>
            </v:shapetype>
            <v:shape id="Zone de texte 40" style="position:absolute;margin-left:40.7pt;margin-top:-11.45pt;width:363pt;height:7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">
              <v:textbox>
                <w:txbxContent>
                  <w:p w:rsidR="000B4F87" w:rsidP="00BD00F3" w:rsidRDefault="00A24039" w14:paraId="1B4CBBC4" w14:textId="2ACA04C1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4"/>
                        <w:lang w:val="en-US"/>
                      </w:rPr>
                    </w:pPr>
                    <w:r>
                      <w:rPr>
                        <w:rFonts w:cs="Arial"/>
                        <w:color w:val="FFFFFF" w:themeColor="background1"/>
                        <w:sz w:val="44"/>
                        <w:lang w:val="en-US"/>
                      </w:rPr>
                      <w:t>Rapport de Projet 2</w:t>
                    </w:r>
                  </w:p>
                  <w:p w:rsidR="00A24039" w:rsidP="00BD00F3" w:rsidRDefault="00A24039" w14:paraId="5A6BA3E4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562069" w:rsidP="00BD00F3" w:rsidRDefault="00562069" w14:paraId="500D5338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431078" w:rsidP="00BD00F3" w:rsidRDefault="00431078" w14:paraId="3D12CB1B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7A0BA9" w:rsidP="00BD00F3" w:rsidRDefault="007A0BA9" w14:paraId="7206AA50" w14:textId="5457C3C5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7A0BA9" w:rsidP="00BD00F3" w:rsidRDefault="007A0BA9" w14:paraId="45FE355B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1D5AE1" w:rsidP="00BD00F3" w:rsidRDefault="001D5AE1" w14:paraId="1821F7F9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6B5701" w:rsidP="00BD00F3" w:rsidRDefault="006B5701" w14:paraId="5AE61C44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="002A2104" w:rsidP="00BD00F3" w:rsidRDefault="002A2104" w14:paraId="0E000C85" w14:textId="77777777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  <w:p w:rsidRPr="000B4F87" w:rsidR="00BD00F3" w:rsidP="00BD00F3" w:rsidRDefault="00BD00F3" w14:paraId="69CC0FD7" w14:textId="77777777">
                    <w:pPr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56585D">
      <w:rPr>
        <w:noProof/>
      </w:rPr>
      <w:pict w14:anchorId="5488897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3491486" style="position:absolute;margin-left:0;margin-top:0;width:684.9pt;height:34.2pt;rotation:315;z-index:-251608064;mso-position-horizontal:center;mso-position-horizontal-relative:margin;mso-position-vertical:center;mso-position-vertical-relative:margin" o:spid="_x0000_s2058" o:allowincell="f" fillcolor="silver" stroked="f" type="#_x0000_t136">
          <v:fill opacity=".5"/>
          <v:textpath style="font-family:&quot;Arial&quot;;font-size:1pt" string="Propriété de l'Exia.Cesi. Tous droits réservés"/>
          <w10:wrap anchorx="margin" anchory="margin"/>
        </v:shape>
      </w:pict>
    </w:r>
    <w:r w:rsidR="0003564B">
      <w:rPr>
        <w:noProof/>
      </w:rPr>
      <w:drawing>
        <wp:anchor distT="0" distB="0" distL="114300" distR="114300" simplePos="0" relativeHeight="251707392" behindDoc="0" locked="0" layoutInCell="1" allowOverlap="1" wp14:anchorId="4E2121DF" wp14:editId="681D3C74">
          <wp:simplePos x="0" y="0"/>
          <wp:positionH relativeFrom="margin">
            <wp:posOffset>5555422</wp:posOffset>
          </wp:positionH>
          <wp:positionV relativeFrom="paragraph">
            <wp:posOffset>-331829</wp:posOffset>
          </wp:positionV>
          <wp:extent cx="1326459" cy="697809"/>
          <wp:effectExtent l="0" t="0" r="7620" b="7620"/>
          <wp:wrapNone/>
          <wp:docPr id="41" name="Imag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exia logo black 2011 (trans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6459" cy="6978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70EDC" w:rsidR="0003564B"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44A5232E" wp14:editId="0E436AEA">
              <wp:simplePos x="0" y="0"/>
              <wp:positionH relativeFrom="column">
                <wp:posOffset>-565481</wp:posOffset>
              </wp:positionH>
              <wp:positionV relativeFrom="page">
                <wp:posOffset>-160655</wp:posOffset>
              </wp:positionV>
              <wp:extent cx="7607300" cy="1569720"/>
              <wp:effectExtent l="57150" t="19050" r="50800" b="68580"/>
              <wp:wrapNone/>
              <wp:docPr id="39" name="Entrée manuel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7607300" cy="1569720"/>
                      </a:xfrm>
                      <a:custGeom>
                        <a:avLst/>
                        <a:gdLst>
                          <a:gd name="connsiteX0" fmla="*/ 0 w 10000"/>
                          <a:gd name="connsiteY0" fmla="*/ 2000 h 10000"/>
                          <a:gd name="connsiteX1" fmla="*/ 10000 w 10000"/>
                          <a:gd name="connsiteY1" fmla="*/ 0 h 10000"/>
                          <a:gd name="connsiteX2" fmla="*/ 10000 w 10000"/>
                          <a:gd name="connsiteY2" fmla="*/ 10000 h 10000"/>
                          <a:gd name="connsiteX3" fmla="*/ 0 w 10000"/>
                          <a:gd name="connsiteY3" fmla="*/ 10000 h 10000"/>
                          <a:gd name="connsiteX4" fmla="*/ 0 w 10000"/>
                          <a:gd name="connsiteY4" fmla="*/ 2000 h 10000"/>
                          <a:gd name="connsiteX0" fmla="*/ 0 w 10000"/>
                          <a:gd name="connsiteY0" fmla="*/ 3209 h 11209"/>
                          <a:gd name="connsiteX1" fmla="*/ 9978 w 10000"/>
                          <a:gd name="connsiteY1" fmla="*/ 0 h 11209"/>
                          <a:gd name="connsiteX2" fmla="*/ 10000 w 10000"/>
                          <a:gd name="connsiteY2" fmla="*/ 11209 h 11209"/>
                          <a:gd name="connsiteX3" fmla="*/ 0 w 10000"/>
                          <a:gd name="connsiteY3" fmla="*/ 11209 h 11209"/>
                          <a:gd name="connsiteX4" fmla="*/ 0 w 10000"/>
                          <a:gd name="connsiteY4" fmla="*/ 3209 h 112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000" h="11209">
                            <a:moveTo>
                              <a:pt x="0" y="3209"/>
                            </a:moveTo>
                            <a:lnTo>
                              <a:pt x="9978" y="0"/>
                            </a:lnTo>
                            <a:cubicBezTo>
                              <a:pt x="9985" y="3736"/>
                              <a:pt x="9993" y="7473"/>
                              <a:pt x="10000" y="11209"/>
                            </a:cubicBezTo>
                            <a:lnTo>
                              <a:pt x="0" y="11209"/>
                            </a:lnTo>
                            <a:lnTo>
                              <a:pt x="0" y="3209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id="Entrée manuelle 2" style="position:absolute;margin-left:-44.55pt;margin-top:-12.65pt;width:599pt;height:123.6pt;flip:x y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coordsize="10000,11209" o:spid="_x0000_s1026" fillcolor="black [3213]" stroked="f" path="m,3209l9978,v7,3736,15,7473,22,11209l,11209,,320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" w14:anchorId="2FAA5CC4">
              <v:shadow on="t" color="black" opacity="22937f" offset="0,.63889mm" origin=",.5"/>
              <v:path arrowok="t" o:connecttype="custom" o:connectlocs="0,449392;7590564,0;7607300,1569720;0,1569720;0,449392" o:connectangles="0,0,0,0,0"/>
              <w10:wrap anchory="page"/>
            </v:shape>
          </w:pict>
        </mc:Fallback>
      </mc:AlternateContent>
    </w:r>
    <w:r w:rsidRPr="00170EDC" w:rsidR="0003564B">
      <w:rPr>
        <w:noProof/>
      </w:rPr>
      <w:drawing>
        <wp:anchor distT="0" distB="0" distL="114300" distR="114300" simplePos="0" relativeHeight="251705344" behindDoc="1" locked="0" layoutInCell="1" allowOverlap="1" wp14:anchorId="4B694642" wp14:editId="20B9351C">
          <wp:simplePos x="0" y="0"/>
          <wp:positionH relativeFrom="column">
            <wp:posOffset>-177800</wp:posOffset>
          </wp:positionH>
          <wp:positionV relativeFrom="page">
            <wp:posOffset>305104</wp:posOffset>
          </wp:positionV>
          <wp:extent cx="609600" cy="1040765"/>
          <wp:effectExtent l="0" t="0" r="0" b="64135"/>
          <wp:wrapNone/>
          <wp:docPr id="42" name="Image 42" descr="CleSmiley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 descr="CleSmiley.ai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8217" b="61747"/>
                  <a:stretch/>
                </pic:blipFill>
                <pic:spPr>
                  <a:xfrm>
                    <a:off x="0" y="0"/>
                    <a:ext cx="609600" cy="1040765"/>
                  </a:xfrm>
                  <a:prstGeom prst="rect">
                    <a:avLst/>
                  </a:prstGeom>
                  <a:scene3d>
                    <a:camera prst="orthographicFront">
                      <a:rot lat="0" lon="0" rev="360000"/>
                    </a:camera>
                    <a:lightRig rig="threePt" dir="t"/>
                  </a:scene3d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564B" w:rsidP="0003564B" w:rsidRDefault="0003564B" w14:paraId="423A6A52" w14:textId="77777777">
    <w:pPr>
      <w:pStyle w:val="En-tte"/>
    </w:pPr>
  </w:p>
  <w:p w:rsidR="0003564B" w:rsidP="0003564B" w:rsidRDefault="0003564B" w14:paraId="560DB07E" w14:textId="77777777">
    <w:pPr>
      <w:pStyle w:val="En-tte"/>
    </w:pPr>
  </w:p>
  <w:p w:rsidR="0003564B" w:rsidP="0003564B" w:rsidRDefault="0003564B" w14:paraId="6638B068" w14:textId="77777777">
    <w:pPr>
      <w:pStyle w:val="En-tte"/>
    </w:pPr>
  </w:p>
  <w:p w:rsidR="0003564B" w:rsidP="0003564B" w:rsidRDefault="0003564B" w14:paraId="27D46F6F" w14:textId="77777777">
    <w:pPr>
      <w:pStyle w:val="En-tte"/>
    </w:pPr>
  </w:p>
  <w:p w:rsidR="0003564B" w:rsidP="0003564B" w:rsidRDefault="0003564B" w14:paraId="1BC3AD26" w14:textId="77777777" w14:noSpellErr="1">
    <w:pPr>
      <w:pStyle w:val="En-tte"/>
      <w:ind w:left="8222"/>
    </w:pPr>
    <w:r w:rsidRPr="2D567029">
      <w:rPr>
        <w:b w:val="1"/>
        <w:bCs w:val="1"/>
      </w:rPr>
      <w:t>Promo </w:t>
    </w:r>
    <w:r w:rsidRPr="00133960">
      <w:rPr/>
      <w:t>:</w:t>
    </w:r>
    <w:r w:rsidRPr="2D567029">
      <w:rPr>
        <w:b w:val="1"/>
        <w:bCs w:val="1"/>
      </w:rPr>
      <w:t xml:space="preserve"> </w:t>
    </w:r>
    <w:sdt>
      <w:sdtPr>
        <w:alias w:val="Année"/>
        <w:tag w:val="Année"/>
        <w:id w:val="-205418730"/>
        <w:comboBox>
          <w:listItem w:displayText="A1" w:value="A1"/>
          <w:listItem w:displayText="A2" w:value="A2"/>
          <w:listItem w:displayText="A3C" w:value="A3C"/>
          <w:listItem w:displayText="A3R" w:value="A3R"/>
          <w:listItem w:displayText="A3L" w:value="A3L"/>
          <w:listItem w:displayText="A4C" w:value="A4C"/>
          <w:listItem w:displayText="A4R" w:value="A4R"/>
          <w:listItem w:displayText="A4L" w:value="A4L"/>
          <w:listItem w:displayText="A5" w:value="A5"/>
        </w:comboBox>
      </w:sdtPr>
      <w:sdtEndPr/>
      <w:sdtContent>
        <w:r w:rsidRPr="00D30D3F">
          <w:t>A1</w:t>
        </w:r>
      </w:sdtContent>
    </w:sdt>
  </w:p>
  <w:p w:rsidR="0003564B" w:rsidP="2D567029" w:rsidRDefault="0003564B" w14:paraId="3CD64AA5" w14:textId="3324C830" w14:noSpellErr="1">
    <w:pPr>
      <w:pStyle w:val="En-tte"/>
      <w:ind w:left="8222"/>
      <w:rPr>
        <w:b w:val="1"/>
        <w:bCs w:val="1"/>
      </w:rPr>
    </w:pPr>
    <w:r w:rsidRPr="2D567029">
      <w:rPr>
        <w:b w:val="1"/>
        <w:bCs w:val="1"/>
      </w:rPr>
      <w:t>Date </w:t>
    </w:r>
    <w:r w:rsidRPr="00D30D3F">
      <w:rPr/>
      <w:t xml:space="preserve">: </w:t>
    </w:r>
    <w:sdt>
      <w:sdtPr>
        <w:alias w:val="Date"/>
        <w:tag w:val="Date"/>
        <w:id w:val="-1454325140"/>
        <w:date w:fullDate="2016-12-07T00:00:00Z">
          <w:dateFormat w:val="dd/MM/yyyy"/>
          <w:lid w:val="fr-FR"/>
          <w:storeMappedDataAs w:val="date"/>
          <w:calendar w:val="gregorian"/>
        </w:date>
      </w:sdtPr>
      <w:sdtEndPr/>
      <w:sdtContent>
        <w:r w:rsidR="00A24039">
          <w:t>07/12/2016</w:t>
        </w:r>
      </w:sdtContent>
    </w:sdt>
    <w:r w:rsidRPr="2D567029">
      <w:rPr>
        <w:b w:val="1"/>
        <w:bCs w:val="1"/>
      </w:rPr>
      <w:t xml:space="preserve"> </w:t>
    </w:r>
  </w:p>
  <w:p w:rsidR="0003564B" w:rsidP="0003564B" w:rsidRDefault="0003564B" w14:paraId="03FA6C7E" w14:textId="77777777">
    <w:pPr>
      <w:pStyle w:val="En-tte"/>
      <w:ind w:left="8222"/>
    </w:pPr>
  </w:p>
  <w:p w:rsidRPr="0003564B" w:rsidR="00803DBB" w:rsidP="00CD1F37" w:rsidRDefault="00803DBB" w14:paraId="3920DB5E" w14:textId="77777777">
    <w:pPr>
      <w:pStyle w:val="En-tte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6F45" w:rsidRDefault="0056585D" w14:paraId="71E6F02D" w14:textId="77777777">
    <w:pPr>
      <w:pStyle w:val="En-tte"/>
    </w:pPr>
    <w:r>
      <w:rPr>
        <w:noProof/>
      </w:rPr>
      <w:pict w14:anchorId="4398F4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3491487" style="position:absolute;margin-left:0;margin-top:0;width:684.9pt;height:34.2pt;rotation:315;z-index:-251627520;mso-position-horizontal:center;mso-position-horizontal-relative:margin;mso-position-vertical:center;mso-position-vertical-relative:margin" o:spid="_x0000_s2052" o:allowincell="f" fillcolor="silver" stroked="f" type="#_x0000_t136">
          <v:fill opacity=".5"/>
          <v:textpath style="font-family:&quot;Arial&quot;;font-size:1pt" string="Propriété de l'Exia.Cesi. Tous droits réservé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6" style="width:54.75pt;height:51pt" o:bullet="t" type="#_x0000_t75">
        <v:imagedata o:title="puce_exia" r:id="rId1"/>
      </v:shape>
    </w:pict>
  </w:numPicBullet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0539DE"/>
    <w:multiLevelType w:val="hybridMultilevel"/>
    <w:tmpl w:val="360A659E"/>
    <w:lvl w:ilvl="0" w:tplc="8AC08D24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C70C1"/>
    <w:multiLevelType w:val="hybridMultilevel"/>
    <w:tmpl w:val="453ED420"/>
    <w:lvl w:ilvl="0" w:tplc="5232D24C">
      <w:start w:val="1"/>
      <w:numFmt w:val="upperRoman"/>
      <w:lvlText w:val="%1)"/>
      <w:lvlJc w:val="left"/>
      <w:pPr>
        <w:ind w:left="1080" w:hanging="720"/>
      </w:pPr>
      <w:rPr>
        <w:rFonts w:hint="default" w:ascii="Arial" w:hAnsi="Arial"/>
        <w:b w:val="0"/>
        <w:color w:val="FF000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71142"/>
    <w:multiLevelType w:val="hybridMultilevel"/>
    <w:tmpl w:val="99140CD4"/>
    <w:lvl w:ilvl="0" w:tplc="4198CD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E9060B"/>
    <w:multiLevelType w:val="hybridMultilevel"/>
    <w:tmpl w:val="11345F54"/>
    <w:lvl w:ilvl="0" w:tplc="6F347678">
      <w:start w:val="1"/>
      <w:numFmt w:val="upperLetter"/>
      <w:lvlText w:val="%1-"/>
      <w:lvlJc w:val="left"/>
      <w:pPr>
        <w:ind w:left="720" w:hanging="360"/>
      </w:pPr>
      <w:rPr>
        <w:rFonts w:hint="default"/>
        <w:color w:val="984806" w:themeColor="accent6" w:themeShade="80"/>
        <w:sz w:val="28"/>
        <w:szCs w:val="28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95048E"/>
    <w:multiLevelType w:val="hybridMultilevel"/>
    <w:tmpl w:val="70969116"/>
    <w:lvl w:ilvl="0" w:tplc="6E5415D8">
      <w:start w:val="1"/>
      <w:numFmt w:val="upperRoman"/>
      <w:lvlText w:val="%1)"/>
      <w:lvlJc w:val="left"/>
      <w:pPr>
        <w:ind w:left="1080" w:hanging="72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B0A79"/>
    <w:multiLevelType w:val="hybridMultilevel"/>
    <w:tmpl w:val="51244538"/>
    <w:lvl w:ilvl="0" w:tplc="D946DD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4C1275"/>
    <w:multiLevelType w:val="hybridMultilevel"/>
    <w:tmpl w:val="7BAAB300"/>
    <w:lvl w:ilvl="0" w:tplc="87EE6062">
      <w:start w:val="1"/>
      <w:numFmt w:val="bullet"/>
      <w:lvlText w:val=""/>
      <w:lvlPicBulletId w:val="0"/>
      <w:lvlJc w:val="left"/>
      <w:pPr>
        <w:ind w:left="720" w:hanging="360"/>
      </w:pPr>
      <w:rPr>
        <w:rFonts w:hint="default" w:ascii="Symbol" w:hAnsi="Symbol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5450DA7"/>
    <w:multiLevelType w:val="hybridMultilevel"/>
    <w:tmpl w:val="12F4612C"/>
    <w:lvl w:ilvl="0" w:tplc="5798D1BE">
      <w:start w:val="1"/>
      <w:numFmt w:val="upperLetter"/>
      <w:lvlText w:val="%1)"/>
      <w:lvlJc w:val="left"/>
      <w:pPr>
        <w:ind w:left="144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3E16A1"/>
    <w:multiLevelType w:val="hybridMultilevel"/>
    <w:tmpl w:val="C09CD5F4"/>
    <w:lvl w:ilvl="0" w:tplc="040C0003">
      <w:start w:val="1"/>
      <w:numFmt w:val="bullet"/>
      <w:lvlText w:val="o"/>
      <w:lvlJc w:val="left"/>
      <w:pPr>
        <w:ind w:left="2136" w:hanging="360"/>
      </w:pPr>
      <w:rPr>
        <w:rFonts w:hint="default" w:ascii="Courier New" w:hAnsi="Courier New" w:cs="Courier New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9" w15:restartNumberingAfterBreak="0">
    <w:nsid w:val="2B092961"/>
    <w:multiLevelType w:val="hybridMultilevel"/>
    <w:tmpl w:val="9D346FCC"/>
    <w:lvl w:ilvl="0" w:tplc="D854D22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4E20E87"/>
    <w:multiLevelType w:val="multilevel"/>
    <w:tmpl w:val="F184E80C"/>
    <w:lvl w:ilvl="0">
      <w:numFmt w:val="bullet"/>
      <w:lvlText w:val="•"/>
      <w:lvlJc w:val="left"/>
      <w:pPr>
        <w:ind w:left="720" w:hanging="360"/>
      </w:pPr>
      <w:rPr>
        <w:rFonts w:ascii="OpenSymbol" w:hAnsi="OpenSymbol" w:eastAsia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eastAsia="OpenSymbol" w:cs="OpenSymbol"/>
      </w:rPr>
    </w:lvl>
  </w:abstractNum>
  <w:abstractNum w:abstractNumId="11" w15:restartNumberingAfterBreak="0">
    <w:nsid w:val="35A838F5"/>
    <w:multiLevelType w:val="hybridMultilevel"/>
    <w:tmpl w:val="F5F421F0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B33433F"/>
    <w:multiLevelType w:val="hybridMultilevel"/>
    <w:tmpl w:val="A4389F0C"/>
    <w:lvl w:ilvl="0" w:tplc="30E8BAF4">
      <w:start w:val="1"/>
      <w:numFmt w:val="upperLetter"/>
      <w:lvlText w:val="%1-"/>
      <w:lvlJc w:val="left"/>
      <w:pPr>
        <w:ind w:left="502" w:hanging="360"/>
      </w:pPr>
      <w:rPr>
        <w:rFonts w:hint="default"/>
        <w:color w:val="984806" w:themeColor="accent6" w:themeShade="80"/>
        <w:sz w:val="26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E9A64FF"/>
    <w:multiLevelType w:val="hybridMultilevel"/>
    <w:tmpl w:val="68CE13DA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FF5542E"/>
    <w:multiLevelType w:val="hybridMultilevel"/>
    <w:tmpl w:val="6B46E3E0"/>
    <w:lvl w:ilvl="0" w:tplc="03122FE2">
      <w:numFmt w:val="bullet"/>
      <w:lvlText w:val="-"/>
      <w:lvlJc w:val="left"/>
      <w:pPr>
        <w:ind w:left="1080" w:hanging="360"/>
      </w:pPr>
      <w:rPr>
        <w:rFonts w:hint="default" w:ascii="Calibri" w:hAnsi="Calibri" w:eastAsiaTheme="minorEastAsia" w:cstheme="minorBidi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41546B5F"/>
    <w:multiLevelType w:val="hybridMultilevel"/>
    <w:tmpl w:val="ED162A88"/>
    <w:lvl w:ilvl="0" w:tplc="26168D60">
      <w:start w:val="1"/>
      <w:numFmt w:val="upperLetter"/>
      <w:lvlText w:val="%1-"/>
      <w:lvlJc w:val="left"/>
      <w:pPr>
        <w:ind w:left="360" w:hanging="360"/>
      </w:pPr>
      <w:rPr>
        <w:rFonts w:hint="default"/>
        <w:color w:val="984806" w:themeColor="accent6" w:themeShade="8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1041A"/>
    <w:multiLevelType w:val="hybridMultilevel"/>
    <w:tmpl w:val="B7EEC422"/>
    <w:lvl w:ilvl="0" w:tplc="A644E7A2">
      <w:numFmt w:val="bullet"/>
      <w:lvlText w:val="-"/>
      <w:lvlJc w:val="left"/>
      <w:pPr>
        <w:ind w:left="1080" w:hanging="360"/>
      </w:pPr>
      <w:rPr>
        <w:rFonts w:hint="default" w:ascii="Calibri" w:hAnsi="Calibri" w:eastAsiaTheme="minorEastAsia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4C884CCF"/>
    <w:multiLevelType w:val="hybridMultilevel"/>
    <w:tmpl w:val="7A7A0906"/>
    <w:lvl w:ilvl="0" w:tplc="13C48F9E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07F61C6"/>
    <w:multiLevelType w:val="hybridMultilevel"/>
    <w:tmpl w:val="7CC632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261212"/>
    <w:multiLevelType w:val="hybridMultilevel"/>
    <w:tmpl w:val="571C5F56"/>
    <w:lvl w:ilvl="0" w:tplc="0AF2217E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EastAsia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C0003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C000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C000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C0005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 w15:restartNumberingAfterBreak="0">
    <w:nsid w:val="5CCD739D"/>
    <w:multiLevelType w:val="hybridMultilevel"/>
    <w:tmpl w:val="4AB202A6"/>
    <w:lvl w:ilvl="0" w:tplc="F8404BFA">
      <w:start w:val="1"/>
      <w:numFmt w:val="upperRoman"/>
      <w:lvlText w:val="%1)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F063F81"/>
    <w:multiLevelType w:val="hybridMultilevel"/>
    <w:tmpl w:val="AC96641E"/>
    <w:lvl w:ilvl="0" w:tplc="7172958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1110F5"/>
    <w:multiLevelType w:val="hybridMultilevel"/>
    <w:tmpl w:val="53AC6E3C"/>
    <w:lvl w:ilvl="0" w:tplc="4B56ACC2">
      <w:start w:val="1"/>
      <w:numFmt w:val="upperLetter"/>
      <w:lvlText w:val="%1)"/>
      <w:lvlJc w:val="left"/>
      <w:pPr>
        <w:ind w:left="144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70748A5"/>
    <w:multiLevelType w:val="hybridMultilevel"/>
    <w:tmpl w:val="4B22AF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6B3F8B"/>
    <w:multiLevelType w:val="hybridMultilevel"/>
    <w:tmpl w:val="6A06FA3A"/>
    <w:lvl w:ilvl="0" w:tplc="26168D60">
      <w:start w:val="1"/>
      <w:numFmt w:val="upperLetter"/>
      <w:lvlText w:val="%1-"/>
      <w:lvlJc w:val="left"/>
      <w:pPr>
        <w:ind w:left="360" w:hanging="360"/>
      </w:pPr>
      <w:rPr>
        <w:rFonts w:hint="default"/>
        <w:color w:val="984806" w:themeColor="accent6" w:themeShade="8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CFC48C2"/>
    <w:multiLevelType w:val="hybridMultilevel"/>
    <w:tmpl w:val="C54A48F6"/>
    <w:lvl w:ilvl="0" w:tplc="35EC1FC2">
      <w:start w:val="1"/>
      <w:numFmt w:val="upperLetter"/>
      <w:lvlText w:val="%1-"/>
      <w:lvlJc w:val="left"/>
      <w:pPr>
        <w:ind w:left="502" w:hanging="360"/>
      </w:pPr>
      <w:rPr>
        <w:rFonts w:hint="default" w:ascii="Arial" w:hAnsi="Arial"/>
        <w:color w:val="F79646" w:themeColor="accent6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702A4712"/>
    <w:multiLevelType w:val="hybridMultilevel"/>
    <w:tmpl w:val="A654759C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0CC19ED"/>
    <w:multiLevelType w:val="hybridMultilevel"/>
    <w:tmpl w:val="4B5EA520"/>
    <w:lvl w:ilvl="0" w:tplc="040C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8" w15:restartNumberingAfterBreak="0">
    <w:nsid w:val="752A1534"/>
    <w:multiLevelType w:val="hybridMultilevel"/>
    <w:tmpl w:val="2A289D9C"/>
    <w:lvl w:ilvl="0" w:tplc="1D1AD924">
      <w:start w:val="1"/>
      <w:numFmt w:val="upperLetter"/>
      <w:lvlText w:val="%1-"/>
      <w:lvlJc w:val="left"/>
      <w:pPr>
        <w:ind w:left="360" w:hanging="360"/>
      </w:pPr>
      <w:rPr>
        <w:rFonts w:hint="default"/>
        <w:color w:val="984806" w:themeColor="accent6" w:themeShade="80"/>
        <w:sz w:val="26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9550C93"/>
    <w:multiLevelType w:val="hybridMultilevel"/>
    <w:tmpl w:val="CEB6C524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1">
    <w:abstractNumId w:val="6"/>
  </w:num>
  <w:num w:numId="2">
    <w:abstractNumId w:val="13"/>
  </w:num>
  <w:num w:numId="3">
    <w:abstractNumId w:val="29"/>
  </w:num>
  <w:num w:numId="4">
    <w:abstractNumId w:val="8"/>
  </w:num>
  <w:num w:numId="5">
    <w:abstractNumId w:val="26"/>
  </w:num>
  <w:num w:numId="6">
    <w:abstractNumId w:val="18"/>
  </w:num>
  <w:num w:numId="7">
    <w:abstractNumId w:val="16"/>
  </w:num>
  <w:num w:numId="8">
    <w:abstractNumId w:val="21"/>
  </w:num>
  <w:num w:numId="9">
    <w:abstractNumId w:val="5"/>
  </w:num>
  <w:num w:numId="10">
    <w:abstractNumId w:val="2"/>
  </w:num>
  <w:num w:numId="11">
    <w:abstractNumId w:val="10"/>
  </w:num>
  <w:num w:numId="12">
    <w:abstractNumId w:val="20"/>
  </w:num>
  <w:num w:numId="13">
    <w:abstractNumId w:val="14"/>
  </w:num>
  <w:num w:numId="14">
    <w:abstractNumId w:val="1"/>
  </w:num>
  <w:num w:numId="15">
    <w:abstractNumId w:val="0"/>
  </w:num>
  <w:num w:numId="16">
    <w:abstractNumId w:val="22"/>
  </w:num>
  <w:num w:numId="17">
    <w:abstractNumId w:val="7"/>
  </w:num>
  <w:num w:numId="18">
    <w:abstractNumId w:val="9"/>
  </w:num>
  <w:num w:numId="19">
    <w:abstractNumId w:val="23"/>
  </w:num>
  <w:num w:numId="20">
    <w:abstractNumId w:val="28"/>
  </w:num>
  <w:num w:numId="21">
    <w:abstractNumId w:val="12"/>
  </w:num>
  <w:num w:numId="22">
    <w:abstractNumId w:val="25"/>
  </w:num>
  <w:num w:numId="23">
    <w:abstractNumId w:val="24"/>
  </w:num>
  <w:num w:numId="24">
    <w:abstractNumId w:val="15"/>
  </w:num>
  <w:num w:numId="25">
    <w:abstractNumId w:val="3"/>
  </w:num>
  <w:num w:numId="26">
    <w:abstractNumId w:val="11"/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</w:num>
  <w:num w:numId="29">
    <w:abstractNumId w:val="17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500"/>
    <w:rsid w:val="00007A49"/>
    <w:rsid w:val="00027EB6"/>
    <w:rsid w:val="00030123"/>
    <w:rsid w:val="00030499"/>
    <w:rsid w:val="0003564B"/>
    <w:rsid w:val="00052BE8"/>
    <w:rsid w:val="00055532"/>
    <w:rsid w:val="00074625"/>
    <w:rsid w:val="00075624"/>
    <w:rsid w:val="00085F61"/>
    <w:rsid w:val="00086138"/>
    <w:rsid w:val="00093164"/>
    <w:rsid w:val="000A1BF0"/>
    <w:rsid w:val="000A619D"/>
    <w:rsid w:val="000B216B"/>
    <w:rsid w:val="000B4F87"/>
    <w:rsid w:val="000C01A7"/>
    <w:rsid w:val="000C2089"/>
    <w:rsid w:val="000C2862"/>
    <w:rsid w:val="000E1B9F"/>
    <w:rsid w:val="000F70F9"/>
    <w:rsid w:val="00104F51"/>
    <w:rsid w:val="00114EE6"/>
    <w:rsid w:val="00125BD0"/>
    <w:rsid w:val="00133960"/>
    <w:rsid w:val="00134E6D"/>
    <w:rsid w:val="00142431"/>
    <w:rsid w:val="00170EDC"/>
    <w:rsid w:val="00174C8E"/>
    <w:rsid w:val="001812F4"/>
    <w:rsid w:val="00192913"/>
    <w:rsid w:val="001A29E9"/>
    <w:rsid w:val="001A4D14"/>
    <w:rsid w:val="001A7924"/>
    <w:rsid w:val="001B0375"/>
    <w:rsid w:val="001B3311"/>
    <w:rsid w:val="001C038D"/>
    <w:rsid w:val="001C13BB"/>
    <w:rsid w:val="001C7C61"/>
    <w:rsid w:val="001D5AE1"/>
    <w:rsid w:val="001E1822"/>
    <w:rsid w:val="001E38E6"/>
    <w:rsid w:val="001F28F5"/>
    <w:rsid w:val="00202842"/>
    <w:rsid w:val="0020415B"/>
    <w:rsid w:val="00212E6D"/>
    <w:rsid w:val="002518AA"/>
    <w:rsid w:val="002813C1"/>
    <w:rsid w:val="00286CB2"/>
    <w:rsid w:val="002A2104"/>
    <w:rsid w:val="002A2664"/>
    <w:rsid w:val="002A3B68"/>
    <w:rsid w:val="002B44B7"/>
    <w:rsid w:val="002B61E5"/>
    <w:rsid w:val="002D31BC"/>
    <w:rsid w:val="002E75BE"/>
    <w:rsid w:val="002F0223"/>
    <w:rsid w:val="002F3B8B"/>
    <w:rsid w:val="002F5939"/>
    <w:rsid w:val="002F65AF"/>
    <w:rsid w:val="00320A91"/>
    <w:rsid w:val="00321DB1"/>
    <w:rsid w:val="0032644D"/>
    <w:rsid w:val="00331E74"/>
    <w:rsid w:val="003350A6"/>
    <w:rsid w:val="00363756"/>
    <w:rsid w:val="0037593C"/>
    <w:rsid w:val="00387500"/>
    <w:rsid w:val="00390EC7"/>
    <w:rsid w:val="003A7C8E"/>
    <w:rsid w:val="003B03E5"/>
    <w:rsid w:val="003B3C8D"/>
    <w:rsid w:val="003C3940"/>
    <w:rsid w:val="003D5BE0"/>
    <w:rsid w:val="00431078"/>
    <w:rsid w:val="00433EBF"/>
    <w:rsid w:val="00434E3F"/>
    <w:rsid w:val="00441106"/>
    <w:rsid w:val="00443DEE"/>
    <w:rsid w:val="004570B4"/>
    <w:rsid w:val="004675C2"/>
    <w:rsid w:val="00480F71"/>
    <w:rsid w:val="004C2F38"/>
    <w:rsid w:val="004C4BA1"/>
    <w:rsid w:val="004D3CBE"/>
    <w:rsid w:val="004D7226"/>
    <w:rsid w:val="004D7B3B"/>
    <w:rsid w:val="004E6660"/>
    <w:rsid w:val="005021A9"/>
    <w:rsid w:val="00507E40"/>
    <w:rsid w:val="00520D42"/>
    <w:rsid w:val="00526F8B"/>
    <w:rsid w:val="00530BB5"/>
    <w:rsid w:val="0053204A"/>
    <w:rsid w:val="005368FE"/>
    <w:rsid w:val="00562069"/>
    <w:rsid w:val="0056585D"/>
    <w:rsid w:val="00566395"/>
    <w:rsid w:val="005835B9"/>
    <w:rsid w:val="00583D75"/>
    <w:rsid w:val="00584351"/>
    <w:rsid w:val="0058438A"/>
    <w:rsid w:val="00590AB3"/>
    <w:rsid w:val="00592B8A"/>
    <w:rsid w:val="00595D03"/>
    <w:rsid w:val="005B4BA0"/>
    <w:rsid w:val="005D4D38"/>
    <w:rsid w:val="005E193F"/>
    <w:rsid w:val="005F031E"/>
    <w:rsid w:val="005F4781"/>
    <w:rsid w:val="00603AF2"/>
    <w:rsid w:val="00610D3D"/>
    <w:rsid w:val="006148D4"/>
    <w:rsid w:val="00616997"/>
    <w:rsid w:val="00616E67"/>
    <w:rsid w:val="0063308D"/>
    <w:rsid w:val="00637102"/>
    <w:rsid w:val="0065434D"/>
    <w:rsid w:val="0066763B"/>
    <w:rsid w:val="0067019C"/>
    <w:rsid w:val="00673B27"/>
    <w:rsid w:val="00680FE2"/>
    <w:rsid w:val="00681B37"/>
    <w:rsid w:val="006924D5"/>
    <w:rsid w:val="00694D54"/>
    <w:rsid w:val="00695801"/>
    <w:rsid w:val="006B103F"/>
    <w:rsid w:val="006B5701"/>
    <w:rsid w:val="006B77A2"/>
    <w:rsid w:val="006C49F4"/>
    <w:rsid w:val="006E1C23"/>
    <w:rsid w:val="006F5B72"/>
    <w:rsid w:val="00700F14"/>
    <w:rsid w:val="00704E9F"/>
    <w:rsid w:val="00705946"/>
    <w:rsid w:val="00721618"/>
    <w:rsid w:val="007649BE"/>
    <w:rsid w:val="007755DC"/>
    <w:rsid w:val="00780238"/>
    <w:rsid w:val="00780FF2"/>
    <w:rsid w:val="00787BE7"/>
    <w:rsid w:val="00787E56"/>
    <w:rsid w:val="00797B80"/>
    <w:rsid w:val="007A0BA9"/>
    <w:rsid w:val="007B603C"/>
    <w:rsid w:val="007B6F45"/>
    <w:rsid w:val="007C16F8"/>
    <w:rsid w:val="007D0709"/>
    <w:rsid w:val="00803DBB"/>
    <w:rsid w:val="008235C0"/>
    <w:rsid w:val="00835490"/>
    <w:rsid w:val="00837028"/>
    <w:rsid w:val="0084503A"/>
    <w:rsid w:val="00846F1D"/>
    <w:rsid w:val="00870B25"/>
    <w:rsid w:val="00873C85"/>
    <w:rsid w:val="00874DEB"/>
    <w:rsid w:val="008806FA"/>
    <w:rsid w:val="008964E5"/>
    <w:rsid w:val="008973A3"/>
    <w:rsid w:val="008B212E"/>
    <w:rsid w:val="008B384D"/>
    <w:rsid w:val="008B393C"/>
    <w:rsid w:val="008D14DD"/>
    <w:rsid w:val="00922A5D"/>
    <w:rsid w:val="009373D6"/>
    <w:rsid w:val="00937DA2"/>
    <w:rsid w:val="009478EE"/>
    <w:rsid w:val="00951AEB"/>
    <w:rsid w:val="0095324F"/>
    <w:rsid w:val="00977821"/>
    <w:rsid w:val="009841C2"/>
    <w:rsid w:val="00994AE2"/>
    <w:rsid w:val="009B04E5"/>
    <w:rsid w:val="009C092A"/>
    <w:rsid w:val="009C1105"/>
    <w:rsid w:val="009D0933"/>
    <w:rsid w:val="009D2629"/>
    <w:rsid w:val="009D3353"/>
    <w:rsid w:val="009D443D"/>
    <w:rsid w:val="009D4E65"/>
    <w:rsid w:val="009E6A4A"/>
    <w:rsid w:val="00A02118"/>
    <w:rsid w:val="00A04632"/>
    <w:rsid w:val="00A24039"/>
    <w:rsid w:val="00A301E6"/>
    <w:rsid w:val="00A56CD0"/>
    <w:rsid w:val="00A6007D"/>
    <w:rsid w:val="00A63A3F"/>
    <w:rsid w:val="00A80159"/>
    <w:rsid w:val="00AA580E"/>
    <w:rsid w:val="00AB18C9"/>
    <w:rsid w:val="00AD06A7"/>
    <w:rsid w:val="00AD7783"/>
    <w:rsid w:val="00AF73B2"/>
    <w:rsid w:val="00B133DD"/>
    <w:rsid w:val="00B1692C"/>
    <w:rsid w:val="00B3708D"/>
    <w:rsid w:val="00B37271"/>
    <w:rsid w:val="00BA1E9D"/>
    <w:rsid w:val="00BA4A6B"/>
    <w:rsid w:val="00BA5325"/>
    <w:rsid w:val="00BB5AF9"/>
    <w:rsid w:val="00BC41C4"/>
    <w:rsid w:val="00BC7339"/>
    <w:rsid w:val="00BD00F3"/>
    <w:rsid w:val="00BF12A5"/>
    <w:rsid w:val="00BF31C1"/>
    <w:rsid w:val="00C078B1"/>
    <w:rsid w:val="00C1738C"/>
    <w:rsid w:val="00C20A25"/>
    <w:rsid w:val="00C22648"/>
    <w:rsid w:val="00C23A82"/>
    <w:rsid w:val="00C413AB"/>
    <w:rsid w:val="00C4283E"/>
    <w:rsid w:val="00C676C0"/>
    <w:rsid w:val="00C76246"/>
    <w:rsid w:val="00C93199"/>
    <w:rsid w:val="00C94A4E"/>
    <w:rsid w:val="00C96E5A"/>
    <w:rsid w:val="00CA191C"/>
    <w:rsid w:val="00CA77D3"/>
    <w:rsid w:val="00CB307D"/>
    <w:rsid w:val="00CC7998"/>
    <w:rsid w:val="00CD1251"/>
    <w:rsid w:val="00CD1348"/>
    <w:rsid w:val="00CD1F37"/>
    <w:rsid w:val="00CE453B"/>
    <w:rsid w:val="00CE47F2"/>
    <w:rsid w:val="00D124D1"/>
    <w:rsid w:val="00D26037"/>
    <w:rsid w:val="00D3130B"/>
    <w:rsid w:val="00D40649"/>
    <w:rsid w:val="00D41DEB"/>
    <w:rsid w:val="00D629A3"/>
    <w:rsid w:val="00D62F35"/>
    <w:rsid w:val="00D651B3"/>
    <w:rsid w:val="00D76954"/>
    <w:rsid w:val="00D773A4"/>
    <w:rsid w:val="00D80566"/>
    <w:rsid w:val="00DA061F"/>
    <w:rsid w:val="00DA29BF"/>
    <w:rsid w:val="00DA4D1E"/>
    <w:rsid w:val="00DB6F09"/>
    <w:rsid w:val="00DC2324"/>
    <w:rsid w:val="00DD173A"/>
    <w:rsid w:val="00DF552F"/>
    <w:rsid w:val="00E8406E"/>
    <w:rsid w:val="00E85B42"/>
    <w:rsid w:val="00E94AAF"/>
    <w:rsid w:val="00EA6286"/>
    <w:rsid w:val="00EA7536"/>
    <w:rsid w:val="00EF0BFA"/>
    <w:rsid w:val="00EF560C"/>
    <w:rsid w:val="00F02F00"/>
    <w:rsid w:val="00F221E0"/>
    <w:rsid w:val="00F31810"/>
    <w:rsid w:val="00F42110"/>
    <w:rsid w:val="00F8608D"/>
    <w:rsid w:val="00F940EE"/>
    <w:rsid w:val="00F97716"/>
    <w:rsid w:val="00FB4A3E"/>
    <w:rsid w:val="00FD6AAC"/>
    <w:rsid w:val="00FE1CF7"/>
    <w:rsid w:val="2B3BB9E3"/>
    <w:rsid w:val="2D56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,"/>
  <w:listSeparator w:val=";"/>
  <w14:docId w14:val="3E445D76"/>
  <w15:docId w15:val="{7255EF01-23D2-4941-ACAE-A35DBDB6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C1105"/>
    <w:rPr>
      <w:rFonts w:ascii="Arial" w:hAnsi="Arial"/>
      <w:szCs w:val="24"/>
    </w:rPr>
  </w:style>
  <w:style w:type="paragraph" w:styleId="Titre1">
    <w:name w:val="heading 1"/>
    <w:basedOn w:val="Normal"/>
    <w:next w:val="Normal"/>
    <w:qFormat/>
    <w:rsid w:val="001C13BB"/>
    <w:pPr>
      <w:keepNext/>
      <w:outlineLvl w:val="0"/>
    </w:pPr>
    <w:rPr>
      <w:b/>
      <w:szCs w:val="20"/>
      <w:lang w:val="fr-CA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rsid w:val="00C4283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C4283E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C4283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arquedecommentaire">
    <w:name w:val="annotation reference"/>
    <w:basedOn w:val="Policepardfaut"/>
    <w:semiHidden/>
    <w:rsid w:val="009C1105"/>
    <w:rPr>
      <w:sz w:val="16"/>
      <w:szCs w:val="16"/>
    </w:rPr>
  </w:style>
  <w:style w:type="paragraph" w:styleId="Commentaire">
    <w:name w:val="annotation text"/>
    <w:basedOn w:val="Normal"/>
    <w:semiHidden/>
    <w:rsid w:val="009C1105"/>
    <w:rPr>
      <w:szCs w:val="20"/>
    </w:rPr>
  </w:style>
  <w:style w:type="paragraph" w:styleId="Objetducommentaire">
    <w:name w:val="annotation subject"/>
    <w:basedOn w:val="Commentaire"/>
    <w:next w:val="Commentaire"/>
    <w:semiHidden/>
    <w:rsid w:val="009C1105"/>
    <w:rPr>
      <w:b/>
      <w:bCs/>
    </w:rPr>
  </w:style>
  <w:style w:type="paragraph" w:styleId="Textedebulles">
    <w:name w:val="Balloon Text"/>
    <w:basedOn w:val="Normal"/>
    <w:semiHidden/>
    <w:rsid w:val="009C110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3564B"/>
    <w:pPr>
      <w:spacing w:after="200" w:line="276" w:lineRule="auto"/>
      <w:ind w:left="720"/>
      <w:contextualSpacing/>
    </w:pPr>
    <w:rPr>
      <w:rFonts w:asciiTheme="minorHAnsi" w:hAnsiTheme="minorHAnsi" w:eastAsiaTheme="minorEastAsia" w:cstheme="minorBidi"/>
      <w:sz w:val="22"/>
      <w:szCs w:val="22"/>
    </w:rPr>
  </w:style>
  <w:style w:type="character" w:styleId="PieddepageCar" w:customStyle="1">
    <w:name w:val="Pied de page Car"/>
    <w:basedOn w:val="Policepardfaut"/>
    <w:link w:val="Pieddepage"/>
    <w:uiPriority w:val="99"/>
    <w:rsid w:val="0003564B"/>
    <w:rPr>
      <w:rFonts w:ascii="Arial" w:hAnsi="Arial"/>
      <w:szCs w:val="24"/>
    </w:rPr>
  </w:style>
  <w:style w:type="paragraph" w:styleId="Standard" w:customStyle="1">
    <w:name w:val="Standard"/>
    <w:rsid w:val="00A04632"/>
    <w:pPr>
      <w:widowControl w:val="0"/>
      <w:suppressAutoHyphens/>
      <w:autoSpaceDN w:val="0"/>
      <w:textAlignment w:val="baseline"/>
    </w:pPr>
    <w:rPr>
      <w:rFonts w:ascii="Calibri" w:hAnsi="Calibri" w:eastAsia="SimSun" w:cs="Mangal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E85B42"/>
    <w:pPr>
      <w:jc w:val="both"/>
    </w:pPr>
    <w:rPr>
      <w:rFonts w:ascii="Times New Roman" w:hAnsi="Times New Roman"/>
      <w:sz w:val="24"/>
    </w:rPr>
  </w:style>
  <w:style w:type="character" w:styleId="lev">
    <w:name w:val="Strong"/>
    <w:basedOn w:val="Policepardfaut"/>
    <w:uiPriority w:val="22"/>
    <w:qFormat/>
    <w:rsid w:val="00E85B42"/>
    <w:rPr>
      <w:b/>
      <w:b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2118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 w:line="259" w:lineRule="auto"/>
      <w:ind w:left="864" w:right="864"/>
      <w:jc w:val="center"/>
    </w:pPr>
    <w:rPr>
      <w:rFonts w:asciiTheme="minorHAnsi" w:hAnsiTheme="minorHAnsi" w:eastAsiaTheme="minorHAnsi" w:cstheme="minorBidi"/>
      <w:i/>
      <w:iCs/>
      <w:color w:val="4F81BD" w:themeColor="accent1"/>
      <w:sz w:val="22"/>
      <w:szCs w:val="22"/>
      <w:lang w:eastAsia="en-US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A02118"/>
    <w:rPr>
      <w:rFonts w:asciiTheme="minorHAnsi" w:hAnsiTheme="minorHAnsi" w:eastAsiaTheme="minorHAnsi" w:cstheme="minorBidi"/>
      <w:i/>
      <w:iCs/>
      <w:color w:val="4F81BD" w:themeColor="accent1"/>
      <w:sz w:val="22"/>
      <w:szCs w:val="22"/>
      <w:lang w:eastAsia="en-US"/>
    </w:rPr>
  </w:style>
  <w:style w:type="character" w:styleId="Rfrenceintense">
    <w:name w:val="Intense Reference"/>
    <w:basedOn w:val="Policepardfaut"/>
    <w:uiPriority w:val="32"/>
    <w:qFormat/>
    <w:rsid w:val="00A02118"/>
    <w:rPr>
      <w:b/>
      <w:bCs/>
      <w:smallCaps/>
      <w:color w:val="4F81BD" w:themeColor="accent1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au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6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3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glossaryDocument" Target="/word/glossary/document.xml" Id="Re85afdc3c7184cbd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rganhln\Desktop\Exia\Prosit\MODELE\%255bEXIA%255d%20Mod&#232;le%20prosit%20CER%20(2)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3127ad-3141-4ad7-b219-2b4f4e889e85}"/>
      </w:docPartPr>
      <w:docPartBody>
        <w:p w14:paraId="19D2A13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587C8-535A-4D77-AC68-96E85F35702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%5bEXIA%5d Modèle prosit CER (2)</ap:Template>
  <ap:Application>Microsoft Office Word</ap:Application>
  <ap:DocSecurity>0</ap:DocSecurity>
  <ap:ScaleCrop>false</ap:ScaleCrop>
  <ap:Company>CESI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MORGAN HALLAINE</dc:creator>
  <dc:description>commentaire</dc:description>
  <lastModifiedBy>HOLLEBECQ MAXIME</lastModifiedBy>
  <revision>5</revision>
  <lastPrinted>2006-02-13T08:33:00.0000000Z</lastPrinted>
  <dcterms:created xsi:type="dcterms:W3CDTF">2016-12-07T11:21:00.0000000Z</dcterms:created>
  <dcterms:modified xsi:type="dcterms:W3CDTF">2016-12-07T16:47:55.7861574Z</dcterms:modified>
</coreProperties>
</file>